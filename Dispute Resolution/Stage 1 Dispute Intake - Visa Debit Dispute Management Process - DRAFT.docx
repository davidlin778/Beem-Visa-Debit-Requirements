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Pr>
                                    <w:rStyle w:val="CoverPagedateChar"/>
                                  </w:rPr>
                                  <w:t xml:space="preserve">Update date,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WqjWFgIAACwEAAAOAAAAZHJzL2Uyb0RvYy54bWysU8tu2zAQvBfoPxC815Jd200Ey4GbwEWB IAngFDnTFGkJILksSVtyv75LSn4g7anohdrlrvYxM1zcdVqRg3C+AVPS8SinRBgOVWN2Jf3xuv50 Q4kPzFRMgRElPQpP75YfPyxaW4gJ1KAq4QgWMb5obUnrEGyRZZ7XQjM/AisMBiU4zQK6bpdVjrVY XatskufzrAVXWQdceI+3D32QLlN9KQUPz1J6EYgqKc4W0unSuY1ntlywYueYrRs+jMH+YQrNGoNN z6UeWGBk75o/SumGO/Agw4iDzkDKhou0A24zzt9ts6mZFWkXBMfbM0z+/5XlT4eNfXEkdF+hQwIj IK31hcfLuE8nnY5fnJRgHCE8nmETXSAcLyfj2W2eY4hjbJrPp2hjmezyt3U+fBOgSTRK6pCWhBY7 PPrQp55SYjMD60apRI0ypC3p/PMsTz+cI1hcGexxmTVaodt2wwJbqI64l4Oecm/5usHmj8yHF+aQ Y5wXdRue8ZAKsAkMFiU1uF9/u4/5CD1GKWlRMyX1P/fMCUrUd4Ok3I6n0yiy5ExnXybouOvI9jpi 9voeUJZjfCGWJzPmB3UypQP9hvJexa4YYoZj75KGk3kfeiXj8+BitUpJKCvLwqPZWB5LRzgjtK/d G3N2wD8gc09wUhcr3tHQ5/ZErPYBZJM4igD3qA64oyQTy8PziZq/9lPW5ZEvfwMAAP//AwBQSwME FAAGAAgAAAAhABhgCnjhAAAACgEAAA8AAABkcnMvZG93bnJldi54bWxMj8FOwzAQRO9I/IO1lbi1 TkOKohCnqiJVSAgOLb1wc+JtEjVeh9htA1/PcqLHnRnNvsnXk+3FBUffOVKwXEQgkGpnOmoUHD62 8xSED5qM7h2hgm/0sC7u73KdGXelHV72oRFcQj7TCtoQhkxKX7dotV+4AYm9oxutDnyOjTSjvnK5 7WUcRU/S6o74Q6sHLFusT/uzVfBabt/1ropt+tOXL2/HzfB1+Fwp9TCbNs8gAk7hPwx/+IwOBTNV 7kzGi14BDwkK5vEqTkCw/5hELFUsLdM0AVnk8nZC8QsAAP//AwBQSwECLQAUAAYACAAAACEAtoM4 kv4AAADhAQAAEwAAAAAAAAAAAAAAAAAAAAAAW0NvbnRlbnRfVHlwZXNdLnhtbFBLAQItABQABgAI AAAAIQA4/SH/1gAAAJQBAAALAAAAAAAAAAAAAAAAAC8BAABfcmVscy8ucmVsc1BLAQItABQABgAI AAAAIQBHWqjWFgIAACwEAAAOAAAAAAAAAAAAAAAAAC4CAABkcnMvZTJvRG9jLnhtbFBLAQItABQA BgAIAAAAIQAYYAp44QAAAAoBAAAPAAAAAAAAAAAAAAAAAHAEAABkcnMvZG93bnJldi54bWxQSwUG AAAAAAQABADzAAAAfgUAAAAA "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Pr>
                              <w:rStyle w:val="CoverPagedateChar"/>
                            </w:rPr>
                            <w:t xml:space="preserve">Update date,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EndPr>
        <w:rPr>
          <w:rStyle w:val="CoverPageTitleChar"/>
        </w:rPr>
      </w:sdtEnd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3wOOGQIAADMEAAAOAAAAZHJzL2Uyb0RvYy54bWysU8tu2zAQvBfoPxC817IVO04Ey4GbwEUB IwngFDnTFGkRoLgsSVtyv75Lyi+kPRW9ULvc1T5mhrOHrtFkL5xXYEo6GgwpEYZDpcy2pD/ell/u KPGBmYppMKKkB+Hpw/zzp1lrC5FDDboSjmAR44vWlrQOwRZZ5nktGuYHYIXBoATXsICu22aVYy1W b3SWD4e3WQuusg648B5vn/ognaf6UgoeXqT0IhBdUpwtpNOlcxPPbD5jxdYxWyt+HIP9wxQNUwab nks9scDIzqk/SjWKO/Agw4BDk4GUiou0A24zGn7YZl0zK9IuCI63Z5j8/yvLn/dr++pI6L5ChwRG QFrrC4+XcZ9OuiZ+cVKCcYTwcIZNdIFwvMxHk+n0BkMcY5Nxfp9PYpns8rd1PnwT0JBolNQhLQkt tl/50KeeUmIzA0uldaJGG9KW9PZmMkw/nCNYXBvscZk1WqHbdERVV3tsoDrgeg565r3lS4UzrJgP r8wh1Tg2yje84CE1YC84WpTU4H797T7mIwMYpaRF6ZTU/9wxJyjR3w1ycz8aj6PWkjOeTHN03HVk cx0xu+YRUJ0jfCiWJzPmB30ypYPmHVW+iF0xxAzH3iUNJ/Mx9ILGV8LFYpGSUF2WhZVZWx5LR1Qj wm/dO3P2SENAAp/hJDJWfGCjz+35WOwCSJWoijj3qB7hR2Umso+vKEr/2k9Zl7c+/w0AAP//AwBQ SwMEFAAGAAgAAAAhAIW1ztrhAAAACgEAAA8AAABkcnMvZG93bnJldi54bWxMj0FPwzAMhe9I/IfI SNxYykqn0jWdpkoTEoLDxi7c3MZrqzVJabKt8Osxp3Gz37Oev5evJtOLM42+c1bB4ywCQbZ2urON gv3H5iEF4QNajb2zpOCbPKyK25scM+0udkvnXWgEh1ifoYI2hCGT0tctGfQzN5Bl7+BGg4HXsZF6 xAuHm17Oo2ghDXaWP7Q4UNlSfdydjILXcvOO22pu0p++fHk7rIev/Wei1P3dtF6CCDSF6zH84TM6 FMxUuZPVXvQKuEhgNU4jntiP42euUrH0tEgSkEUu/1cofgEAAP//AwBQSwECLQAUAAYACAAAACEA toM4kv4AAADhAQAAEwAAAAAAAAAAAAAAAAAAAAAAW0NvbnRlbnRfVHlwZXNdLnhtbFBLAQItABQA BgAIAAAAIQA4/SH/1gAAAJQBAAALAAAAAAAAAAAAAAAAAC8BAABfcmVscy8ucmVsc1BLAQItABQA BgAIAAAAIQBZ3wOOGQIAADMEAAAOAAAAAAAAAAAAAAAAAC4CAABkcnMvZTJvRG9jLnhtbFBLAQIt ABQABgAIAAAAIQCFtc7a4QAAAAoBAAAPAAAAAAAAAAAAAAAAAHMEAABkcnMvZG93bnJldi54bWxQ SwUGAAAAAAQABADzAAAAgQUAAAAA "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  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t xml:space="preserve">Update Date </w:t>
            </w:r>
            <w:r>
              <w:rPr>
                <w:i/>
                <w:iCs/>
              </w:rPr>
              <w:t xml:space="preserve">(changes were made but a full review was not necessarily 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0057F6" w:rsidP="00984B7B">
      <w:pPr>
        <w:pStyle w:val="Heading1"/>
        <w:spacing w:before="120" w:line="276" w:lineRule="auto"/>
      </w:pPr>
      <w:r>
        <w:lastRenderedPageBreak/>
        <w:t>Purpose</w:t>
      </w:r>
    </w:p>
    <w:p w14:paraId="79A87892" w14:textId="0F6063A0" w:rsidR="00516B57" w:rsidRDefault="000057F6" w:rsidP="00984B7B">
      <w:pPr>
        <w:spacing w:before="120" w:after="120"/>
      </w:pPr>
      <w:r>
        <w:t xml:space="preserve">The Visa Debit Card Dispute Management Procedure guides the Growth, Payment Services, Fraud Prevention, and Finance teams in managing member-initiated Visa Debit Card disputes. It sets out a consistent approach for receiving and triaging dispute claims, gathering and assessing supporting documentation, issuing provisional credit, submitting and managing disputes through Central 1 and the Visa network, and resolving disputes and recovering funds where applicable. It also covers the roles and systems involved, the process flows, and the detailed procedures across the dispute management lifecycle.</w:t>
      </w:r>
    </w:p>
    <w:p w14:paraId="4F2682AF" w14:textId="77777777" w:rsidR="00516B57" w:rsidRDefault="000057F6" w:rsidP="00984B7B">
      <w:pPr>
        <w:pStyle w:val="Heading1"/>
        <w:spacing w:before="120" w:line="276" w:lineRule="auto"/>
      </w:pPr>
      <w:r>
        <w:t>Scope</w:t>
      </w:r>
    </w:p>
    <w:p w14:paraId="137040FA" w14:textId="67883664" w:rsidR="00516B57" w:rsidRDefault="000057F6" w:rsidP="00984B7B">
      <w:pPr>
        <w:spacing w:before="120" w:after="120"/>
      </w:pPr>
      <w:r>
        <w:t xml:space="preserve">This procedure applies to all team members involved in the intake, triage, investigation, submission, and resolution of member-initiated Visa Debit Card disputes, received through the following channels:</w:t>
      </w:r>
    </w:p>
    <w:p w14:paraId="31811A11" w14:textId="7B39E258" w:rsidR="0058154D" w:rsidRPr="0058154D" w:rsidRDefault="0058154D" w:rsidP="00984B7B">
      <w:pPr>
        <w:pStyle w:val="ListParagraph"/>
        <w:numPr>
          <w:ilvl w:val="0"/>
          <w:numId w:val="18"/>
        </w:numPr>
        <w:spacing w:before="120" w:after="120"/>
      </w:pPr>
      <w:r>
        <w:rPr>
          <w:b/>
          <w:bCs/>
        </w:rPr>
        <w:t>Branch:</w:t>
      </w:r>
      <w:r>
        <w:t xml:space="preserve"> occurs when a member visits Beem’s branch to dispute a Visa Debit Card transaction.</w:t>
      </w:r>
    </w:p>
    <w:p w14:paraId="40D1BBB1" w14:textId="0F2D4400" w:rsidR="0058154D" w:rsidRPr="0058154D" w:rsidRDefault="0058154D" w:rsidP="00984B7B">
      <w:pPr>
        <w:pStyle w:val="ListParagraph"/>
        <w:numPr>
          <w:ilvl w:val="0"/>
          <w:numId w:val="18"/>
        </w:numPr>
        <w:spacing w:before="120" w:after="120"/>
      </w:pPr>
      <w:r>
        <w:rPr>
          <w:b/>
          <w:bCs/>
        </w:rPr>
        <w:t xml:space="preserve">Contact Centre:</w:t>
      </w:r>
      <w:r>
        <w:t xml:space="preserve"> occurs when a member contacts Beem’s Growth Team by phone to dispute a Visa Debit Card transaction.</w:t>
      </w:r>
    </w:p>
    <w:p w14:paraId="0B12E1B2" w14:textId="77777777" w:rsidR="007E736D" w:rsidRDefault="000057F6"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1.</w:t>
      </w:r>
      <w:r>
        <w:t xml:space="preserve"> Dispute Intake </w:t>
      </w:r>
    </w:p>
    <w:p w14:paraId="407EA85D" w14:textId="5AA053EC" w:rsidR="00685219" w:rsidRDefault="00653E7A" w:rsidP="00984B7B">
      <w:pPr>
        <w:spacing w:before="120" w:after="120"/>
        <w:ind w:left="360"/>
      </w:pPr>
      <w:r>
        <w:rPr>
          <w:b/>
        </w:rPr>
        <w:t xml:space="preserve">Stage 2.</w:t>
      </w:r>
      <w:r>
        <w:t xml:space="preserve"> Dispute Triage</w:t>
      </w:r>
    </w:p>
    <w:p w14:paraId="5B8E777C" w14:textId="3200C88D" w:rsidR="00685219" w:rsidRDefault="00653E7A" w:rsidP="00984B7B">
      <w:pPr>
        <w:spacing w:before="120" w:after="120"/>
        <w:ind w:left="360"/>
      </w:pPr>
      <w:r>
        <w:rPr>
          <w:b/>
        </w:rPr>
        <w:t xml:space="preserve">Stage 3a.</w:t>
      </w:r>
      <w:r>
        <w:t xml:space="preserve"> Case Preparation &amp; Document Assessment</w:t>
      </w:r>
    </w:p>
    <w:p w14:paraId="4176C9A5" w14:textId="52EADCC9" w:rsidR="00685219" w:rsidRDefault="00653E7A" w:rsidP="00984B7B">
      <w:pPr>
        <w:spacing w:before="120" w:after="120"/>
        <w:ind w:left="360"/>
      </w:pPr>
      <w:r>
        <w:rPr>
          <w:b/>
        </w:rPr>
        <w:t xml:space="preserve">Stage 3b.</w:t>
      </w:r>
      <w:r>
        <w:t xml:space="preserve"> Provisional Credit Issuance</w:t>
      </w:r>
    </w:p>
    <w:p w14:paraId="693FCD31" w14:textId="158CFECC" w:rsidR="00685219" w:rsidRDefault="00653E7A" w:rsidP="00984B7B">
      <w:pPr>
        <w:spacing w:before="120" w:after="120"/>
        <w:ind w:left="360"/>
      </w:pPr>
      <w:r>
        <w:rPr>
          <w:b/>
        </w:rPr>
        <w:t xml:space="preserve">Stage 4.</w:t>
      </w:r>
      <w:r>
        <w:t xml:space="preserve"> Network Submission &amp; Response</w:t>
      </w:r>
    </w:p>
    <w:p w14:paraId="5495ED40" w14:textId="0635BE3F" w:rsidR="00516B57" w:rsidRDefault="00653E7A" w:rsidP="00984B7B">
      <w:pPr>
        <w:spacing w:before="120" w:after="120"/>
        <w:ind w:left="360"/>
      </w:pPr>
      <w:r>
        <w:rPr>
          <w:b/>
        </w:rPr>
        <w:t xml:space="preserve">Stage 5.</w:t>
      </w:r>
      <w:r>
        <w:t xml:space="preserve"> Resolution &amp; Recovery</w:t>
      </w:r>
    </w:p>
    <w:p w14:paraId="341D80FC" w14:textId="77777777" w:rsidR="00516B57" w:rsidRDefault="000057F6">
      <w:pPr>
        <w:pStyle w:val="Heading1"/>
      </w:pPr>
      <w:r>
        <w:t>Roles and Systems</w:t>
      </w:r>
    </w:p>
    <w:p w14:paraId="6AEA15AA" w14:textId="4840DBF4" w:rsidR="00516B57" w:rsidRDefault="000057F6">
      <w:r>
        <w:t xml:space="preserve">The following roles and systems support various activities within the Visa Debit Card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0057F6">
            <w:r>
              <w:t>Role / System</w:t>
            </w:r>
          </w:p>
        </w:tc>
        <w:tc>
          <w:tcPr>
            <w:tcW w:w="4680" w:type="dxa"/>
          </w:tcPr>
          <w:p w14:paraId="1CE01BF2" w14:textId="77777777" w:rsidR="00516B57" w:rsidRDefault="000057F6">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0057F6">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0057F6">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t xml:space="preserve">Investigates and manages non-fraud (recognized/authorized transactions) disputes referred by the Growth Team,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t xml:space="preserve">System of record used to create and track dispute cases and trigger both the ATM/POS trace (non-fraud) and Fraud Intake Form (FIF) (fraud) workflows.</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14:paraId="32C6A223" w14:textId="70D629DA" w:rsidR="00516B57" w:rsidRDefault="000057F6" w:rsidP="00984B7B">
      <w:pPr>
        <w:pStyle w:val="Heading1"/>
        <w:spacing w:before="120" w:line="276" w:lineRule="auto"/>
      </w:pPr>
      <w:r>
        <w:t xml:space="preserve">Stage 1: Dispute Intake Process (Growth)</w:t>
      </w:r>
    </w:p>
    <w:p w14:paraId="0946E55F" w14:textId="77777777" w:rsidR="00516B57" w:rsidRDefault="000057F6" w:rsidP="00984B7B">
      <w:pPr>
        <w:pStyle w:val="Heading2"/>
        <w:numPr>
          <w:ilvl w:val="0"/>
          <w:numId w:val="0"/>
        </w:numPr>
        <w:spacing w:before="120" w:line="276" w:lineRule="auto"/>
        <w:ind w:left="851" w:hanging="851"/>
      </w:pPr>
      <w:r>
        <w:t>4.1     Process Flow</w:t>
      </w:r>
    </w:p>
    <w:p w14:paraId="7FDA1A04" w14:textId="4F95AEA6" w:rsidR="00516B57" w:rsidRDefault="000057F6" w:rsidP="00984B7B">
      <w:pPr>
        <w:spacing w:before="120" w:after="120"/>
      </w:pPr>
      <w:r>
        <w:t xml:space="preserve">The visual overview below provides the end-to-end process for a member contacting the contact centre or a branch to initiate a Visa Debit Card dispute. This stage is owned by the Growth Team.</w:t>
      </w:r>
    </w:p>
    <w:p w14:paraId="6D25079B" w14:textId="56FABC64" w:rsidR="00516B57" w:rsidRDefault="00F4479A" w:rsidP="00984B7B">
      <w:pPr>
        <w:spacing w:before="120" w:after="120"/>
        <w:jc w:val="center"/>
      </w:pPr>
      <w:r>
        <w:rPr>
          <w:noProof/>
        </w:rPr>
        <w:drawing>
          <wp:inline distT="0" distB="0" distL="0" distR="0" wp14:anchorId="6C1A3499" wp14:editId="592375CC">
            <wp:extent cx="5943600" cy="2319655"/>
            <wp:effectExtent l="0" t="0" r="0" b="4445"/>
            <wp:docPr id="3547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0488" name=""/>
                    <pic:cNvPicPr/>
                  </pic:nvPicPr>
                  <pic:blipFill>
                    <a:blip r:embed="rId23"/>
                    <a:stretch>
                      <a:fillRect/>
                    </a:stretch>
                  </pic:blipFill>
                  <pic:spPr>
                    <a:xfrm>
                      <a:off x="0" y="0"/>
                      <a:ext cx="5943600" cy="2319655"/>
                    </a:xfrm>
                    <a:prstGeom prst="rect">
                      <a:avLst/>
                    </a:prstGeom>
                  </pic:spPr>
                </pic:pic>
              </a:graphicData>
            </a:graphic>
          </wp:inline>
        </w:drawing>
      </w:r>
    </w:p>
    <w:p w14:paraId="5CA1737B" w14:textId="5510D560" w:rsidR="00627E60" w:rsidRPr="00627E60" w:rsidRDefault="004E165E" w:rsidP="00984B7B">
      <w:pPr>
        <w:pBdr>
          <w:top w:val="none" w:sz="0" w:space="0" w:color="auto"/>
          <w:left w:val="none" w:sz="0" w:space="0" w:color="auto"/>
          <w:bottom w:val="none" w:sz="0" w:space="0" w:color="auto"/>
          <w:right w:val="none" w:sz="0" w:space="0" w:color="auto"/>
          <w:between w:val="none" w:sz="0" w:space="0" w:color="auto"/>
        </w:pBdr>
        <w:tabs>
          <w:tab w:val="right" w:pos="284"/>
        </w:tabs>
        <w:spacing w:before="120" w:after="120"/>
        <w:ind w:left="851" w:hanging="851"/>
        <w:outlineLvl w:val="1"/>
        <w:rPr>
          <w:rFonts w:ascii="Gill Sans Nova Cond XBd" w:eastAsia="Aptos" w:hAnsi="Gill Sans Nova Cond XBd" w:cs="Times New Roman"/>
          <w:noProof/>
          <w:color w:val="9B40EA"/>
          <w:sz w:val="36"/>
          <w:szCs w:val="48"/>
        </w:rPr>
      </w:pPr>
      <w:r>
        <w:rPr>
          <w:rFonts w:ascii="Gill Sans Nova Cond XBd" w:eastAsia="Aptos" w:hAnsi="Gill Sans Nova Cond XBd" w:cs="Times New Roman"/>
          <w:noProof/>
          <w:color w:val="9B40EA"/>
          <w:sz w:val="36"/>
          <w:szCs w:val="48"/>
        </w:rPr>
        <w:lastRenderedPageBreak/>
        <w:t>4.2     Procedure</w:t>
      </w:r>
    </w:p>
    <w:p w14:paraId="38D816CB" w14:textId="77777777" w:rsidR="00627E60" w:rsidRDefault="00627E60" w:rsidP="00984B7B">
      <w:pPr>
        <w:spacing w:before="120" w:after="120"/>
      </w:pPr>
      <w:r>
        <w:t>The following procedure provides a step-by-step outline of the activities performed by Growth as part of dispute intake.</w:t>
      </w:r>
    </w:p>
    <w:p w14:paraId="54EF2CCE" w14:textId="0B3B7244" w:rsidR="00627E60" w:rsidRDefault="00627E60" w:rsidP="00984B7B">
      <w:pPr>
        <w:pStyle w:val="Heading3"/>
        <w:numPr>
          <w:ilvl w:val="0"/>
          <w:numId w:val="0"/>
        </w:numPr>
        <w:spacing w:before="120" w:line="276" w:lineRule="auto"/>
        <w:ind w:left="992" w:hanging="992"/>
      </w:pPr>
      <w:r>
        <w:rPr>
          <w:sz w:val="28"/>
        </w:rPr>
        <w:t xml:space="preserve">4.2.1 Authenticate the Member</w:t>
      </w:r>
    </w:p>
    <w:p w14:paraId="7696CA7A" w14:textId="77777777" w:rsidR="00627E60" w:rsidRDefault="00627E60" w:rsidP="00984B7B">
      <w:pPr>
        <w:spacing w:before="120" w:after="120"/>
      </w:pPr>
      <w:r>
        <w:t>Upon a member contacting the Contact Centre or a Branch to dispute a Visa Debit Card transaction, the Growth Team member should:</w:t>
      </w:r>
    </w:p>
    <w:p w14:paraId="3DA97FF7" w14:textId="4C5591B1" w:rsidR="00627E60" w:rsidRDefault="00F4479A" w:rsidP="00984B7B">
      <w:pPr>
        <w:pStyle w:val="ListParagraph"/>
        <w:numPr>
          <w:ilvl w:val="0"/>
          <w:numId w:val="12"/>
        </w:numPr>
        <w:spacing w:before="120" w:after="120"/>
      </w:pPr>
      <w:r>
        <w:t xml:space="preserve">Verify that the individual is the cardholder, </w:t>
      </w:r>
      <w:r>
        <w:rPr>
          <w:i/>
        </w:rPr>
        <w:t xml:space="preserve">in line with Beem's existing member authentication procedures </w:t>
      </w:r>
      <w:r>
        <w:rPr>
          <w:b/>
          <w:bCs/>
          <w:i/>
          <w:color w:val="FF0000"/>
        </w:rPr>
        <w:t>[TBC — reference to be confirmed]</w:t>
      </w:r>
      <w:r>
        <w:t>. If the member cannot be authenticated, do not proceed with intake.</w:t>
      </w:r>
    </w:p>
    <w:p w14:paraId="2A9EF5DB" w14:textId="14EABA9F" w:rsidR="00627E60" w:rsidRDefault="00627E60" w:rsidP="00984B7B">
      <w:pPr>
        <w:pStyle w:val="Heading3"/>
        <w:numPr>
          <w:ilvl w:val="0"/>
          <w:numId w:val="0"/>
        </w:numPr>
        <w:spacing w:before="120" w:line="276" w:lineRule="auto"/>
        <w:ind w:left="992" w:hanging="992"/>
      </w:pPr>
      <w:r>
        <w:rPr>
          <w:sz w:val="28"/>
        </w:rPr>
        <w:t>4.2.2 Confirm Transaction Posting and Locate the Transaction</w:t>
      </w:r>
    </w:p>
    <w:p w14:paraId="6CF3E64E" w14:textId="77777777" w:rsidR="00094CEE" w:rsidRDefault="00094CEE" w:rsidP="00984B7B">
      <w:pPr>
        <w:spacing w:before="120" w:after="120"/>
      </w:pPr>
      <w:r>
        <w:t>The Growth Team member should:</w:t>
      </w:r>
    </w:p>
    <w:p w14:paraId="5DB0A324" w14:textId="0E296289" w:rsidR="00094CEE" w:rsidRDefault="00094CEE" w:rsidP="00984B7B">
      <w:pPr>
        <w:pStyle w:val="ListParagraph"/>
        <w:numPr>
          <w:ilvl w:val="0"/>
          <w:numId w:val="22"/>
        </w:numPr>
        <w:spacing w:before="120" w:after="120"/>
        <w:ind w:hanging="357"/>
        <w:contextualSpacing w:val="0"/>
      </w:pPr>
      <w:r>
        <w:rPr>
          <w:b/>
        </w:rPr>
        <w:t>Confirm transaction posting</w:t>
      </w:r>
      <w:r>
        <w:t xml:space="preserve"> – has the transaction posted to the member's account?</w:t>
      </w:r>
    </w:p>
    <w:p w14:paraId="5C6F8174" w14:textId="3E683F4C" w:rsidR="00094CEE" w:rsidRDefault="00094CEE" w:rsidP="00984B7B">
      <w:pPr>
        <w:pStyle w:val="ListParagraph"/>
        <w:numPr>
          <w:ilvl w:val="1"/>
          <w:numId w:val="22"/>
        </w:numPr>
        <w:spacing w:before="120" w:after="120"/>
        <w:ind w:hanging="357"/>
        <w:contextualSpacing w:val="0"/>
      </w:pPr>
      <w:r>
        <w:rPr>
          <w:b/>
        </w:rPr>
        <w:t xml:space="preserve">If not yet posted: </w:t>
      </w:r>
      <w:r>
        <w:t>follow Section 4.2.3 — Create the CRM Case, Steps 1–3 only (Case Details, Member Details, Transaction Details), to capture the pending transaction, then:</w:t>
      </w:r>
    </w:p>
    <w:p w14:paraId="5C6F8174" w14:textId="3E683F4C" w:rsidR="00094CEE" w:rsidRDefault="00094CEE" w:rsidP="00984B7B">
      <w:pPr>
        <w:pStyle w:val="ListParagraph"/>
        <w:numPr>
          <w:ilvl w:val="2"/>
          <w:numId w:val="22"/>
        </w:numPr>
        <w:spacing w:before="120" w:after="120"/>
        <w:ind w:hanging="357"/>
        <w:contextualSpacing w:val="0"/>
      </w:pPr>
      <w:r>
        <w:t xml:space="preserve">Advise the member that a dispute cannot be submitted while the transaction remains pending, and that Beem will follow up once it posts.</w:t>
      </w:r>
    </w:p>
    <w:p w14:paraId="5C6F8174" w14:textId="3E683F4C" w:rsidR="00094CEE" w:rsidRDefault="00094CEE" w:rsidP="00984B7B">
      <w:pPr>
        <w:pStyle w:val="ListParagraph"/>
        <w:numPr>
          <w:ilvl w:val="2"/>
          <w:numId w:val="22"/>
        </w:numPr>
        <w:spacing w:before="120" w:after="120"/>
        <w:ind w:hanging="357"/>
        <w:contextualSpacing w:val="0"/>
      </w:pPr>
      <w:r>
        <w:t xml:space="preserve">Once the transaction posts, proactively contact the member and proceed to Section 4.2.3, Step 4, to determine recognition and route the case.</w:t>
      </w:r>
    </w:p>
    <w:p w14:paraId="3CC63621" w14:textId="3FCD2522" w:rsidR="00094CEE" w:rsidRDefault="00094CEE" w:rsidP="00984B7B">
      <w:pPr>
        <w:pStyle w:val="ListParagraph"/>
        <w:numPr>
          <w:ilvl w:val="1"/>
          <w:numId w:val="22"/>
        </w:numPr>
        <w:spacing w:before="120" w:after="120"/>
        <w:ind w:hanging="357"/>
        <w:contextualSpacing w:val="0"/>
      </w:pPr>
      <w:r>
        <w:rPr>
          <w:b/>
        </w:rPr>
        <w:t xml:space="preserve">If posted: </w:t>
      </w:r>
      <w:r>
        <w:t>proceed to Step 2.</w:t>
      </w:r>
    </w:p>
    <w:p w14:paraId="6D81FC2A" w14:textId="5DABEC2D" w:rsidR="00094CEE" w:rsidRDefault="00094CEE" w:rsidP="00984B7B">
      <w:pPr>
        <w:pStyle w:val="ListParagraph"/>
        <w:numPr>
          <w:ilvl w:val="0"/>
          <w:numId w:val="22"/>
        </w:numPr>
        <w:spacing w:before="120" w:after="120"/>
        <w:ind w:hanging="357"/>
        <w:contextualSpacing w:val="0"/>
      </w:pPr>
      <w:r>
        <w:rPr>
          <w:b/>
        </w:rPr>
        <w:t>Locate the transaction</w:t>
      </w:r>
      <w:r>
        <w:t xml:space="preserve"> the member is disputing in DNA,</w:t>
      </w:r>
      <w:r>
        <w:rPr>
          <w:b/>
          <w:bCs/>
          <w:color w:val="FF0000"/>
        </w:rPr>
        <w:t xml:space="preserve"> </w:t>
      </w:r>
      <w:r>
        <w:t>using the date, amount, and merchant name provided by the member.</w:t>
      </w:r>
    </w:p>
    <w:p w14:paraId="2EB3C674" w14:textId="77777777" w:rsidR="00094CEE" w:rsidRPr="00FE35D8" w:rsidRDefault="00094CEE" w:rsidP="00984B7B">
      <w:pPr>
        <w:pStyle w:val="ListParagraph"/>
        <w:numPr>
          <w:ilvl w:val="1"/>
          <w:numId w:val="22"/>
        </w:numPr>
        <w:spacing w:before="120" w:after="120"/>
        <w:ind w:hanging="357"/>
        <w:contextualSpacing w:val="0"/>
        <w:rPr>
          <w:b/>
          <w:bCs/>
          <w:i/>
          <w:iCs/>
        </w:rPr>
      </w:pPr>
      <w:r>
        <w:rPr>
          <w:b/>
        </w:rPr>
        <w:t xml:space="preserve">If located: </w:t>
      </w:r>
      <w:r>
        <w:rPr>
          <w:i/>
          <w:iCs/>
        </w:rPr>
        <w:t>proceed to</w:t>
      </w:r>
      <w:r>
        <w:rPr>
          <w:b/>
          <w:bCs/>
          <w:i/>
          <w:iCs/>
        </w:rPr>
        <w:t xml:space="preserve"> Section 4.2.3 — Create the CRM Case.</w:t>
      </w:r>
    </w:p>
    <w:p w14:paraId="41D118E5" w14:textId="3078B937" w:rsidR="00094CEE" w:rsidRDefault="00094CEE" w:rsidP="00984B7B">
      <w:pPr>
        <w:pStyle w:val="ListParagraph"/>
        <w:numPr>
          <w:ilvl w:val="1"/>
          <w:numId w:val="22"/>
        </w:numPr>
        <w:spacing w:before="120" w:after="120"/>
        <w:ind w:hanging="357"/>
        <w:contextualSpacing w:val="0"/>
      </w:pPr>
      <w:r>
        <w:rPr>
          <w:b/>
        </w:rPr>
        <w:t xml:space="preserve">If it cannot be located: </w:t>
      </w:r>
      <w:r>
        <w:t xml:space="preserve">ask the member to reconfirm the date, amount, and merchant name, and search again. If the transaction still cannot be located, advise the member that Beem has no record of this transaction and a dispute cannot be initiated at this time. </w:t>
      </w:r>
    </w:p>
    <w:p w14:paraId="2F575B70" w14:textId="77777777" w:rsidR="00520956" w:rsidRDefault="00520956" w:rsidP="00984B7B">
      <w:pPr>
        <w:pStyle w:val="Heading3"/>
        <w:numPr>
          <w:ilvl w:val="0"/>
          <w:numId w:val="0"/>
        </w:numPr>
        <w:spacing w:before="120" w:line="276" w:lineRule="auto"/>
        <w:ind w:left="992" w:hanging="992"/>
      </w:pPr>
      <w:r>
        <w:rPr>
          <w:sz w:val="28"/>
        </w:rPr>
        <w:t>4.2.3 Create the CRM Case</w:t>
      </w:r>
    </w:p>
    <w:p w14:paraId="455BAB88" w14:textId="77777777" w:rsidR="00520956" w:rsidRDefault="00520956" w:rsidP="00984B7B">
      <w:pPr>
        <w:spacing w:before="120" w:after="120"/>
      </w:pPr>
      <w:r>
        <w:t>Open a new CRM Case and populate the following:</w:t>
      </w:r>
    </w:p>
    <w:p w14:paraId="68D0640F" w14:textId="18939460" w:rsidR="00520956" w:rsidRDefault="00520956" w:rsidP="00984B7B">
      <w:pPr>
        <w:numPr>
          <w:ilvl w:val="0"/>
          <w:numId w:val="3"/>
        </w:numPr>
        <w:spacing w:before="120" w:after="120"/>
      </w:pPr>
      <w:r>
        <w:rPr>
          <w:b/>
        </w:rPr>
        <w:t xml:space="preserve">Case Details </w:t>
      </w:r>
      <w:r>
        <w:rPr>
          <w:i/>
        </w:rPr>
        <w:t xml:space="preserve">(auto-populated): </w:t>
      </w:r>
      <w:r>
        <w:t xml:space="preserve">unique case ID, case creation date, current status, and owner.</w:t>
      </w:r>
    </w:p>
    <w:p w14:paraId="1D9B839F" w14:textId="25304D02" w:rsidR="00520956" w:rsidRDefault="00520956" w:rsidP="00984B7B">
      <w:pPr>
        <w:numPr>
          <w:ilvl w:val="0"/>
          <w:numId w:val="3"/>
        </w:numPr>
        <w:spacing w:before="120" w:after="120"/>
      </w:pPr>
      <w:r>
        <w:rPr>
          <w:b/>
        </w:rPr>
        <w:t xml:space="preserve">Member Details: </w:t>
      </w:r>
      <w:r>
        <w:t xml:space="preserve">member full name </w:t>
      </w:r>
      <w:r>
        <w:rPr>
          <w:i/>
          <w:iCs/>
        </w:rPr>
        <w:t>(search)</w:t>
      </w:r>
      <w:r>
        <w:t xml:space="preserve">, member email </w:t>
      </w:r>
      <w:r>
        <w:rPr>
          <w:i/>
          <w:iCs/>
        </w:rPr>
        <w:t>(auto-populated based on name)</w:t>
      </w:r>
      <w:r>
        <w:t xml:space="preserve">, member phone number </w:t>
      </w:r>
      <w:r>
        <w:rPr>
          <w:i/>
          <w:iCs/>
        </w:rPr>
        <w:t>(auto-populated based on name)</w:t>
      </w:r>
      <w:r>
        <w:t>.</w:t>
      </w:r>
    </w:p>
    <w:p w14:paraId="72151B03" w14:textId="5200ED9B" w:rsidR="00520956" w:rsidRDefault="00520956" w:rsidP="00984B7B">
      <w:pPr>
        <w:numPr>
          <w:ilvl w:val="0"/>
          <w:numId w:val="3"/>
        </w:numPr>
        <w:spacing w:before="120" w:after="120"/>
      </w:pPr>
      <w:r>
        <w:rPr>
          <w:b/>
        </w:rPr>
        <w:t xml:space="preserve">Transaction Details </w:t>
      </w:r>
      <w:r>
        <w:rPr>
          <w:i/>
        </w:rPr>
        <w:t xml:space="preserve">(search for same transaction as </w:t>
      </w:r>
      <w:r>
        <w:rPr>
          <w:b/>
          <w:bCs/>
          <w:i/>
        </w:rPr>
        <w:t>Section 4.2.2</w:t>
      </w:r>
      <w:r>
        <w:rPr>
          <w:i/>
        </w:rPr>
        <w:t xml:space="preserve">): </w:t>
      </w:r>
      <w:r>
        <w:t xml:space="preserve">date, merchant, amount, and network type (e.g., Visa).</w:t>
      </w:r>
    </w:p>
    <w:p w14:paraId="4AAEE1F1" w14:textId="516A38C7" w:rsidR="00520956" w:rsidRPr="00441B3F" w:rsidRDefault="00520956" w:rsidP="00984B7B">
      <w:pPr>
        <w:numPr>
          <w:ilvl w:val="0"/>
          <w:numId w:val="3"/>
        </w:numPr>
        <w:spacing w:before="120" w:after="120"/>
      </w:pPr>
      <w:r>
        <w:rPr>
          <w:b/>
          <w:bCs/>
          <w:iCs/>
        </w:rPr>
        <w:t xml:space="preserve">Determine recognition of transaction:  </w:t>
      </w:r>
      <w:r>
        <w:rPr>
          <w:iCs/>
        </w:rPr>
        <w:t>De</w:t>
      </w:r>
      <w:r>
        <w:t>termine whether the transaction is recognized or unrecognized. Below are guidance questions to help inform this determination:</w:t>
      </w:r>
    </w:p>
    <w:p w14:paraId="321EC686" w14:textId="77777777" w:rsidR="00520956" w:rsidRDefault="00520956" w:rsidP="00984B7B">
      <w:pPr>
        <w:numPr>
          <w:ilvl w:val="1"/>
          <w:numId w:val="3"/>
        </w:numPr>
        <w:spacing w:before="120" w:after="120"/>
      </w:pPr>
      <w:r>
        <w:t xml:space="preserve">“Did you authorize this transaction? Do you recognize the merchant name, even if you don’t recall the specific purchase?”</w:t>
      </w:r>
    </w:p>
    <w:p w14:paraId="61B2D2B4" w14:textId="75D70551" w:rsidR="00520956" w:rsidRDefault="00520956" w:rsidP="00984B7B">
      <w:pPr>
        <w:numPr>
          <w:ilvl w:val="2"/>
          <w:numId w:val="3"/>
        </w:numPr>
        <w:spacing w:before="120" w:after="120"/>
      </w:pPr>
      <w:r>
        <w:t xml:space="preserve">e.g., “No, I’ve never heard of this merchant” → potentially indicates fraud.</w:t>
      </w:r>
    </w:p>
    <w:p w14:paraId="244A1CEF" w14:textId="2D46E531" w:rsidR="00520956" w:rsidRDefault="00520956" w:rsidP="00984B7B">
      <w:pPr>
        <w:numPr>
          <w:ilvl w:val="2"/>
          <w:numId w:val="3"/>
        </w:numPr>
        <w:spacing w:before="120" w:after="120"/>
      </w:pPr>
      <w:r>
        <w:lastRenderedPageBreak/>
        <w:t xml:space="preserve">e.g., “Yes, I recognize the merchant and I made that transaction” → potentially indicates non-fraud.</w:t>
      </w:r>
    </w:p>
    <w:p w14:paraId="4A44B29F" w14:textId="77777777" w:rsidR="00520956" w:rsidRDefault="00520956" w:rsidP="00984B7B">
      <w:pPr>
        <w:numPr>
          <w:ilvl w:val="1"/>
          <w:numId w:val="3"/>
        </w:numPr>
        <w:spacing w:before="120" w:after="120"/>
      </w:pPr>
      <w:r>
        <w:t>“Could this charge be part of a recurring subscription or membership you may have forgotten about?”</w:t>
      </w:r>
    </w:p>
    <w:p w14:paraId="488567A3" w14:textId="51229A32" w:rsidR="00520956" w:rsidRDefault="00520956" w:rsidP="00984B7B">
      <w:pPr>
        <w:numPr>
          <w:ilvl w:val="2"/>
          <w:numId w:val="3"/>
        </w:numPr>
        <w:spacing w:before="120" w:after="120"/>
      </w:pPr>
      <w:r>
        <w:t xml:space="preserve">e.g., “Oh, I think I signed up for a trial a few months ago” → potentially indicates non-fraud.</w:t>
      </w:r>
    </w:p>
    <w:p w14:paraId="2157573B" w14:textId="1B7DA420" w:rsidR="00194716" w:rsidRDefault="00520956" w:rsidP="00984B7B">
      <w:pPr>
        <w:numPr>
          <w:ilvl w:val="2"/>
          <w:numId w:val="3"/>
        </w:numPr>
        <w:spacing w:before="120" w:after="120"/>
      </w:pPr>
      <w:r>
        <w:t xml:space="preserve">e.g., “No, I don’t have any subscriptions with this merchant” → potentially indicates fraud. </w:t>
      </w:r>
    </w:p>
    <w:p w14:paraId="4A44B29F" w14:textId="77777777" w:rsidR="00520956" w:rsidRDefault="00520956" w:rsidP="00984B7B">
      <w:pPr>
        <w:numPr>
          <w:ilvl w:val="1"/>
          <w:numId w:val="3"/>
        </w:numPr>
        <w:spacing w:before="120" w:after="120"/>
      </w:pPr>
      <w:r>
        <w:t xml:space="preserve">“Does the merchant name, amount, and date match what you expected? Sometimes merchants bill under a different name than their storefront (e.g., a parent company) — does that sound familiar?”</w:t>
      </w:r>
    </w:p>
    <w:p w14:paraId="61B2D2B4" w14:textId="75D70551" w:rsidR="00520956" w:rsidRDefault="00520956" w:rsidP="00984B7B">
      <w:pPr>
        <w:numPr>
          <w:ilvl w:val="2"/>
          <w:numId w:val="3"/>
        </w:numPr>
        <w:spacing w:before="120" w:after="120"/>
      </w:pPr>
      <w:r>
        <w:t xml:space="preserve">e.g., “Now that you mention it, that billing name does ring a bell” → potentially indicates non-fraud (a billing descriptor mismatch).</w:t>
      </w:r>
    </w:p>
    <w:p w14:paraId="61B2D2B4" w14:textId="75D70551" w:rsidR="00520956" w:rsidRDefault="00520956" w:rsidP="00984B7B">
      <w:pPr>
        <w:numPr>
          <w:ilvl w:val="2"/>
          <w:numId w:val="3"/>
        </w:numPr>
        <w:spacing w:before="120" w:after="120"/>
      </w:pPr>
      <w:r>
        <w:t xml:space="preserve">e.g., “No, that name means nothing to me” → does not resolve the mismatch; continue to the next question.</w:t>
      </w:r>
    </w:p>
    <w:p w14:paraId="4A44B29F" w14:textId="77777777" w:rsidR="00520956" w:rsidRDefault="00520956" w:rsidP="00984B7B">
      <w:pPr>
        <w:numPr>
          <w:ilvl w:val="1"/>
          <w:numId w:val="3"/>
        </w:numPr>
        <w:spacing w:before="120" w:after="120"/>
      </w:pPr>
      <w:r>
        <w:t xml:space="preserve">“Was the amount different from what you expected for a purchase you do recall making — for example, due to tax, tip, shipping, or currency conversion?”</w:t>
      </w:r>
    </w:p>
    <w:p w14:paraId="61B2D2B4" w14:textId="75D70551" w:rsidR="00520956" w:rsidRDefault="00520956" w:rsidP="00984B7B">
      <w:pPr>
        <w:numPr>
          <w:ilvl w:val="2"/>
          <w:numId w:val="3"/>
        </w:numPr>
        <w:spacing w:before="120" w:after="120"/>
      </w:pPr>
      <w:r>
        <w:t xml:space="preserve">e.g., “Oh, that could explain it — I did add a tip” → potentially indicates non-fraud (an expected variance).</w:t>
      </w:r>
    </w:p>
    <w:p w14:paraId="61B2D2B4" w14:textId="75D70551" w:rsidR="00520956" w:rsidRDefault="00520956" w:rsidP="00984B7B">
      <w:pPr>
        <w:numPr>
          <w:ilvl w:val="2"/>
          <w:numId w:val="3"/>
        </w:numPr>
        <w:spacing w:before="120" w:after="120"/>
      </w:pPr>
      <w:r>
        <w:t xml:space="preserve">e.g., “No, there’s no reason the amount should be different” → does not resolve the mismatch.</w:t>
      </w:r>
    </w:p>
    <w:p w14:paraId="3BC18315" w14:textId="7D066509" w:rsidR="00F90025" w:rsidRPr="00F90025" w:rsidRDefault="00AC4D45" w:rsidP="00984B7B">
      <w:pPr>
        <w:spacing w:before="120" w:after="120"/>
        <w:ind w:left="720"/>
      </w:pPr>
      <w:r>
        <w:rPr>
          <w:b/>
        </w:rPr>
        <w:t xml:space="preserve">If, after asking the above questions, the member remains confident or adamant that they did not make the transaction, classify and route the case as Fraud.</w:t>
      </w:r>
    </w:p>
    <w:p w14:paraId="3BC18315" w14:textId="7D066509" w:rsidR="00F90025" w:rsidRPr="00F90025" w:rsidRDefault="00AC4D45" w:rsidP="00984B7B">
      <w:pPr>
        <w:spacing w:before="120" w:after="120"/>
        <w:ind w:left="720"/>
      </w:pPr>
      <w:r>
        <w:t xml:space="preserve">Based on the member’s responses, the Growth Team member manually selects whether the transaction is recognized or unrecognized in the CRM. The CRM then automatically surfaces the applicable form within the case:</w:t>
      </w:r>
    </w:p>
    <w:p w14:paraId="09CE9100" w14:textId="655BEE48" w:rsidR="00F90025" w:rsidRPr="00F90025" w:rsidRDefault="00653E7A" w:rsidP="00984B7B">
      <w:pPr>
        <w:numPr>
          <w:ilvl w:val="1"/>
          <w:numId w:val="24"/>
        </w:numPr>
        <w:spacing w:before="120" w:after="120"/>
      </w:pPr>
      <w:r>
        <w:rPr>
          <w:b/>
        </w:rPr>
        <w:t xml:space="preserve">Recognized / Non-fraud: </w:t>
      </w:r>
      <w:r>
        <w:t xml:space="preserve">the ATM/POS Trace Request form appears. </w:t>
      </w:r>
      <w:r>
        <w:rPr>
          <w:i/>
          <w:iCs/>
        </w:rPr>
        <w:t>Proceed to</w:t>
      </w:r>
      <w:r>
        <w:rPr>
          <w:b/>
          <w:bCs/>
          <w:i/>
          <w:iCs/>
        </w:rPr>
        <w:t xml:space="preserve"> Section 4.2.4 — ATM/POS Trace Request (Non-fraud).</w:t>
      </w:r>
    </w:p>
    <w:p w14:paraId="50408AF5" w14:textId="0735BDA3" w:rsidR="00F90025" w:rsidRDefault="00653E7A" w:rsidP="00984B7B">
      <w:pPr>
        <w:numPr>
          <w:ilvl w:val="1"/>
          <w:numId w:val="24"/>
        </w:numPr>
        <w:spacing w:before="120" w:after="120"/>
      </w:pPr>
      <w:r>
        <w:rPr>
          <w:b/>
        </w:rPr>
        <w:t xml:space="preserve">Unrecognized / Fraud: </w:t>
      </w:r>
      <w:r>
        <w:t>the Fraud Intake Form appears.</w:t>
      </w:r>
      <w:r>
        <w:rPr>
          <w:b/>
          <w:bCs/>
          <w:i/>
          <w:iCs/>
        </w:rPr>
        <w:t xml:space="preserve"> </w:t>
      </w:r>
      <w:r>
        <w:rPr>
          <w:i/>
          <w:iCs/>
        </w:rPr>
        <w:t xml:space="preserve">Proceed to </w:t>
      </w:r>
      <w:r>
        <w:rPr>
          <w:b/>
          <w:bCs/>
          <w:i/>
          <w:iCs/>
        </w:rPr>
        <w:t xml:space="preserve">Section 4.2.5 — Fraud Intake Form (Fraud).</w:t>
      </w:r>
    </w:p>
    <w:p w14:paraId="3CE7896F" w14:textId="7C1E2EF3" w:rsidR="00AF2CF2" w:rsidRDefault="00AF2CF2" w:rsidP="00984B7B">
      <w:pPr>
        <w:pStyle w:val="Heading3"/>
        <w:numPr>
          <w:ilvl w:val="0"/>
          <w:numId w:val="0"/>
        </w:numPr>
        <w:spacing w:before="120" w:line="276" w:lineRule="auto"/>
        <w:ind w:left="992" w:hanging="992"/>
      </w:pPr>
      <w:r>
        <w:rPr>
          <w:sz w:val="28"/>
        </w:rPr>
        <w:t xml:space="preserve">4.2.4 ATM/POS Trace Request (Non-fraud)</w:t>
      </w:r>
    </w:p>
    <w:p w14:paraId="19903F71" w14:textId="2AB80DBA" w:rsidR="00AF2CF2" w:rsidRDefault="00AF2CF2" w:rsidP="00984B7B">
      <w:pPr>
        <w:spacing w:before="120" w:after="120"/>
      </w:pPr>
      <w:r>
        <w:t xml:space="preserve">The Growth Team member should then populate the remaining ATM/POS Trace Request fields within the case, including a note with the following details to help with the Payment Services Team investigation:</w:t>
      </w:r>
    </w:p>
    <w:p w14:paraId="4DDE9CE7" w14:textId="77777777" w:rsidR="00AF2CF2" w:rsidRDefault="00AF2CF2" w:rsidP="00250E34">
      <w:pPr>
        <w:numPr>
          <w:ilvl w:val="0"/>
          <w:numId w:val="25"/>
        </w:numPr>
        <w:spacing w:before="120" w:after="120"/>
      </w:pPr>
      <w:r>
        <w:t>Date/time of conversation with the member</w:t>
      </w:r>
    </w:p>
    <w:p w14:paraId="7036355D" w14:textId="01D5E7D9" w:rsidR="00AF2CF2" w:rsidRDefault="00AF2CF2" w:rsidP="00250E34">
      <w:pPr>
        <w:numPr>
          <w:ilvl w:val="0"/>
          <w:numId w:val="25"/>
        </w:numPr>
        <w:spacing w:before="120" w:after="120"/>
      </w:pPr>
      <w:r>
        <w:t xml:space="preserve">Method of instruction (branch / phone)</w:t>
      </w:r>
    </w:p>
    <w:p w14:paraId="1B1E0E94" w14:textId="77777777" w:rsidR="00AF2CF2" w:rsidRDefault="00AF2CF2" w:rsidP="00250E34">
      <w:pPr>
        <w:numPr>
          <w:ilvl w:val="0"/>
          <w:numId w:val="25"/>
        </w:numPr>
        <w:spacing w:before="120" w:after="120"/>
      </w:pPr>
      <w:r>
        <w:t>Any other relevant details the member provided</w:t>
      </w:r>
    </w:p>
    <w:p w14:paraId="7EF12649" w14:textId="7E747F1B" w:rsidR="00831859" w:rsidRDefault="00831859" w:rsidP="00250E34">
      <w:pPr>
        <w:numPr>
          <w:ilvl w:val="0"/>
          <w:numId w:val="25"/>
        </w:numPr>
        <w:spacing w:before="120" w:after="120"/>
      </w:pPr>
      <w:r>
        <w:t xml:space="preserve">Dispute narrative – The following guidance questions may be used:</w:t>
      </w:r>
    </w:p>
    <w:p w14:paraId="1A99DA41" w14:textId="77777777" w:rsidR="00BA0594" w:rsidRDefault="00831859" w:rsidP="00250E34">
      <w:pPr>
        <w:numPr>
          <w:ilvl w:val="1"/>
          <w:numId w:val="25"/>
        </w:numPr>
        <w:spacing w:before="120" w:after="120"/>
      </w:pPr>
      <w:r>
        <w:rPr>
          <w:b/>
          <w:bCs/>
        </w:rPr>
        <w:t>Reason for the dispute:</w:t>
      </w:r>
      <w:r>
        <w:t xml:space="preserve"> "Were the goods or services not received or not as described, or were you charged twice or the wrong amount?"</w:t>
      </w:r>
    </w:p>
    <w:p w14:paraId="0E550072" w14:textId="414BBE4D" w:rsidR="00BA0594" w:rsidRDefault="00BA0594" w:rsidP="00250E34">
      <w:pPr>
        <w:numPr>
          <w:ilvl w:val="1"/>
          <w:numId w:val="25"/>
        </w:numPr>
        <w:spacing w:before="120" w:after="120"/>
      </w:pPr>
      <w:r>
        <w:rPr>
          <w:b/>
          <w:bCs/>
        </w:rPr>
        <w:t>Prior merchant contact:</w:t>
      </w:r>
      <w:r>
        <w:t xml:space="preserve"> "Have you contacted the merchant to try to resolve the issue? If so, what was their response?"</w:t>
      </w:r>
    </w:p>
    <w:p w14:paraId="53017943" w14:textId="3B768CB7" w:rsidR="00BA0594" w:rsidRPr="00BA0594" w:rsidRDefault="00BA0594" w:rsidP="00250E34">
      <w:pPr>
        <w:numPr>
          <w:ilvl w:val="2"/>
          <w:numId w:val="25"/>
        </w:numPr>
        <w:spacing w:before="120" w:after="120"/>
      </w:pPr>
      <w:r>
        <w:t xml:space="preserve">E.g., "No, I haven't reached out to them yet." → recommend that the member try contacting the merchant first, as it may resolve the issue faster — however this is a recommendation, not a requirement.</w:t>
      </w:r>
    </w:p>
    <w:p w14:paraId="6B21FDE8" w14:textId="4077CFDD" w:rsidR="00AF2CF2" w:rsidRDefault="00AF2CF2" w:rsidP="00984B7B">
      <w:pPr>
        <w:pStyle w:val="Heading3"/>
        <w:numPr>
          <w:ilvl w:val="0"/>
          <w:numId w:val="0"/>
        </w:numPr>
        <w:spacing w:before="120" w:line="276" w:lineRule="auto"/>
        <w:ind w:left="992" w:hanging="992"/>
      </w:pPr>
      <w:r>
        <w:rPr>
          <w:sz w:val="28"/>
        </w:rPr>
        <w:t xml:space="preserve">4.2.5 Fraud Intake Form (Fraud)</w:t>
      </w:r>
    </w:p>
    <w:p w14:paraId="78C921D2" w14:textId="02FAC38E" w:rsidR="0042782C" w:rsidRPr="006F1556" w:rsidRDefault="0042782C" w:rsidP="00984B7B">
      <w:pPr>
        <w:spacing w:before="120" w:after="120"/>
        <w:rPr>
          <w:highlight w:val="yellow"/>
        </w:rPr>
      </w:pPr>
      <w:r>
        <w:t>Once the transaction is determined to be unrecognized:</w:t>
      </w:r>
    </w:p>
    <w:p w14:paraId="5723666E" w14:textId="26B14CB2" w:rsidR="0042782C" w:rsidRDefault="0042782C" w:rsidP="00984B7B">
      <w:pPr>
        <w:spacing w:before="120" w:after="120"/>
      </w:pPr>
      <w:r>
        <w:t xml:space="preserve">The Growth Team member should then follow existing fraud procedures (e.g., Account Takeover, scams, etc.), including completing the Fraud Intake Form (FIF) — see the Fraud Intake Form Procedures.</w:t>
        <w:br/>
      </w:r>
    </w:p>
    <w:p w14:paraId="41A71A08" w14:textId="77777777" w:rsidR="00653E7A" w:rsidRDefault="00653E7A" w:rsidP="0042782C"/>
    <w:p w14:paraId="55B633F4" w14:textId="77777777" w:rsidR="00653E7A" w:rsidRDefault="00653E7A" w:rsidP="0042782C"/>
    <w:sectPr w:rsidR="00653E7A" w:rsidSect="00A7343A">
      <w:footerReference w:type="first" r:id="rId24"/>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F526" w14:textId="77777777" w:rsidR="000057F6" w:rsidRPr="00BD2C13" w:rsidRDefault="000057F6" w:rsidP="008436BE">
      <w:pPr>
        <w:spacing w:before="0" w:after="0"/>
      </w:pPr>
      <w:r w:rsidRPr="00BD2C13">
        <w:separator/>
      </w:r>
    </w:p>
    <w:p w14:paraId="4DAC8740" w14:textId="77777777" w:rsidR="000057F6" w:rsidRPr="00BD2C13" w:rsidRDefault="000057F6"/>
    <w:p w14:paraId="6ECD70EC" w14:textId="77777777" w:rsidR="000057F6" w:rsidRPr="00BD2C13" w:rsidRDefault="000057F6" w:rsidP="00590789"/>
  </w:endnote>
  <w:endnote w:type="continuationSeparator" w:id="0">
    <w:p w14:paraId="62F5544C" w14:textId="77777777" w:rsidR="000057F6" w:rsidRPr="00BD2C13" w:rsidRDefault="000057F6" w:rsidP="008436BE">
      <w:pPr>
        <w:spacing w:before="0" w:after="0"/>
      </w:pPr>
      <w:r w:rsidRPr="00BD2C13">
        <w:continuationSeparator/>
      </w:r>
    </w:p>
    <w:p w14:paraId="78AFD1B4" w14:textId="77777777" w:rsidR="000057F6" w:rsidRPr="00BD2C13" w:rsidRDefault="000057F6"/>
    <w:p w14:paraId="0C0CEE64" w14:textId="77777777" w:rsidR="000057F6" w:rsidRPr="00BD2C13" w:rsidRDefault="000057F6" w:rsidP="00590789"/>
  </w:endnote>
  <w:endnote w:type="continuationNotice" w:id="1">
    <w:p w14:paraId="2239B6B8" w14:textId="77777777" w:rsidR="000057F6" w:rsidRPr="00BD2C13" w:rsidRDefault="000057F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EndPr/>
      <w:sdtContent>
        <w:r w:rsidRPr="00BD2C13">
          <w:fldChar w:fldCharType="begin"/>
        </w:r>
        <w:r w:rsidRPr="00BD2C13">
          <w:instrText xml:space="preserve"> PAGE   \* MERGEFORMAT </w:instrText>
        </w:r>
        <w:r w:rsidRPr="00BD2C13">
          <w:fldChar w:fldCharType="separate"/>
        </w:r>
        <w:proofErr w:type="spellStart"/>
        <w:r w:rsidRPr="00BD2C13">
          <w:t>i</w:t>
        </w:r>
        <w:proofErr w:type="spellEnd"/>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proofErr w:type="spellStart"/>
    <w:r w:rsidRPr="00BD2C13">
      <w:t>BlueShore</w:t>
    </w:r>
    <w:proofErr w:type="spellEnd"/>
    <w:r w:rsidRPr="00BD2C13">
      <w:t xml:space="preserv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proofErr w:type="spellStart"/>
    <w:r w:rsidRPr="00BD2C13">
      <w:t>BlueShore</w:t>
    </w:r>
    <w:proofErr w:type="spellEnd"/>
    <w:r w:rsidRPr="00BD2C13">
      <w:t xml:space="preserv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1110" w14:textId="77777777" w:rsidR="000057F6" w:rsidRPr="00BD2C13" w:rsidRDefault="000057F6" w:rsidP="00590789">
      <w:r w:rsidRPr="00BD2C13">
        <w:separator/>
      </w:r>
    </w:p>
  </w:footnote>
  <w:footnote w:type="continuationSeparator" w:id="0">
    <w:p w14:paraId="0F73ECF9" w14:textId="77777777" w:rsidR="000057F6" w:rsidRPr="00BD2C13" w:rsidRDefault="000057F6" w:rsidP="00590789">
      <w:r w:rsidRPr="00BD2C13">
        <w:continuationSeparator/>
      </w:r>
    </w:p>
  </w:footnote>
  <w:footnote w:type="continuationNotice" w:id="1">
    <w:p w14:paraId="3347AE6C" w14:textId="77777777" w:rsidR="000057F6" w:rsidRPr="00BD2C13" w:rsidRDefault="000057F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3"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3"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2"/>
  </w:num>
  <w:num w:numId="2" w16cid:durableId="1324167042">
    <w:abstractNumId w:val="12"/>
  </w:num>
  <w:num w:numId="3" w16cid:durableId="822551457">
    <w:abstractNumId w:val="1"/>
  </w:num>
  <w:num w:numId="4" w16cid:durableId="331033228">
    <w:abstractNumId w:val="8"/>
  </w:num>
  <w:num w:numId="5" w16cid:durableId="1498038380">
    <w:abstractNumId w:val="8"/>
  </w:num>
  <w:num w:numId="6" w16cid:durableId="1509295664">
    <w:abstractNumId w:val="8"/>
  </w:num>
  <w:num w:numId="7" w16cid:durableId="2009672226">
    <w:abstractNumId w:val="8"/>
  </w:num>
  <w:num w:numId="8" w16cid:durableId="1043557648">
    <w:abstractNumId w:val="8"/>
  </w:num>
  <w:num w:numId="9" w16cid:durableId="1590576121">
    <w:abstractNumId w:val="8"/>
  </w:num>
  <w:num w:numId="10" w16cid:durableId="1326976487">
    <w:abstractNumId w:val="8"/>
  </w:num>
  <w:num w:numId="11" w16cid:durableId="551498556">
    <w:abstractNumId w:val="8"/>
  </w:num>
  <w:num w:numId="12" w16cid:durableId="672223371">
    <w:abstractNumId w:val="8"/>
    <w:lvlOverride w:ilvl="0">
      <w:startOverride w:val="1"/>
    </w:lvlOverride>
    <w:lvlOverride w:ilvl="1">
      <w:startOverride w:val="1"/>
    </w:lvlOverride>
  </w:num>
  <w:num w:numId="13" w16cid:durableId="2023893975">
    <w:abstractNumId w:val="3"/>
  </w:num>
  <w:num w:numId="14" w16cid:durableId="1407610341">
    <w:abstractNumId w:val="6"/>
  </w:num>
  <w:num w:numId="15" w16cid:durableId="787166292">
    <w:abstractNumId w:val="4"/>
  </w:num>
  <w:num w:numId="16" w16cid:durableId="1796019444">
    <w:abstractNumId w:val="0"/>
    <w:lvlOverride w:ilvl="0">
      <w:startOverride w:val="1"/>
    </w:lvlOverride>
  </w:num>
  <w:num w:numId="17" w16cid:durableId="1847399586">
    <w:abstractNumId w:val="0"/>
    <w:lvlOverride w:ilvl="0">
      <w:startOverride w:val="2"/>
    </w:lvlOverride>
  </w:num>
  <w:num w:numId="18" w16cid:durableId="1261642295">
    <w:abstractNumId w:val="10"/>
  </w:num>
  <w:num w:numId="19" w16cid:durableId="1674599586">
    <w:abstractNumId w:val="13"/>
  </w:num>
  <w:num w:numId="20" w16cid:durableId="1422146388">
    <w:abstractNumId w:val="11"/>
  </w:num>
  <w:num w:numId="21" w16cid:durableId="2081710640">
    <w:abstractNumId w:val="9"/>
  </w:num>
  <w:num w:numId="22" w16cid:durableId="1364552397">
    <w:abstractNumId w:val="7"/>
  </w:num>
  <w:num w:numId="23" w16cid:durableId="2108379735">
    <w:abstractNumId w:val="5"/>
  </w:num>
  <w:num w:numId="24" w16cid:durableId="1891264484">
    <w:abstractNumId w:val="1"/>
  </w:num>
  <w:num w:numId="25" w16cid:durableId="579675401">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3BF3"/>
    <w:rsid w:val="000040CE"/>
    <w:rsid w:val="000057F6"/>
    <w:rsid w:val="00006886"/>
    <w:rsid w:val="000108AB"/>
    <w:rsid w:val="00012543"/>
    <w:rsid w:val="00012920"/>
    <w:rsid w:val="000135A4"/>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78D"/>
    <w:rsid w:val="00056F6F"/>
    <w:rsid w:val="0005718C"/>
    <w:rsid w:val="000614F4"/>
    <w:rsid w:val="000617A4"/>
    <w:rsid w:val="000619D2"/>
    <w:rsid w:val="0006357C"/>
    <w:rsid w:val="00065F0B"/>
    <w:rsid w:val="0006624A"/>
    <w:rsid w:val="00066487"/>
    <w:rsid w:val="00066D90"/>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5E3A"/>
    <w:rsid w:val="000F68DE"/>
    <w:rsid w:val="000F6E9A"/>
    <w:rsid w:val="000F77EB"/>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41216"/>
    <w:rsid w:val="001441A5"/>
    <w:rsid w:val="0014420D"/>
    <w:rsid w:val="00144CB7"/>
    <w:rsid w:val="00145B6B"/>
    <w:rsid w:val="00147B0D"/>
    <w:rsid w:val="00147BB9"/>
    <w:rsid w:val="0015005A"/>
    <w:rsid w:val="00153652"/>
    <w:rsid w:val="00153896"/>
    <w:rsid w:val="00153EBD"/>
    <w:rsid w:val="00154430"/>
    <w:rsid w:val="001550E4"/>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7150"/>
    <w:rsid w:val="001B0534"/>
    <w:rsid w:val="001B0CF4"/>
    <w:rsid w:val="001B2449"/>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14C8"/>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22FE"/>
    <w:rsid w:val="002B24A7"/>
    <w:rsid w:val="002B2BFF"/>
    <w:rsid w:val="002B335D"/>
    <w:rsid w:val="002B5521"/>
    <w:rsid w:val="002B591C"/>
    <w:rsid w:val="002B78A9"/>
    <w:rsid w:val="002B7F47"/>
    <w:rsid w:val="002C0510"/>
    <w:rsid w:val="002C116F"/>
    <w:rsid w:val="002C1397"/>
    <w:rsid w:val="002C3AFD"/>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4184"/>
    <w:rsid w:val="002F45DF"/>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D97"/>
    <w:rsid w:val="0032307E"/>
    <w:rsid w:val="00323BE1"/>
    <w:rsid w:val="00327F5A"/>
    <w:rsid w:val="00330F7A"/>
    <w:rsid w:val="003315FE"/>
    <w:rsid w:val="00332020"/>
    <w:rsid w:val="00332AA0"/>
    <w:rsid w:val="00332AC3"/>
    <w:rsid w:val="00333458"/>
    <w:rsid w:val="00333ADC"/>
    <w:rsid w:val="00335284"/>
    <w:rsid w:val="0033567B"/>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743A1"/>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6342"/>
    <w:rsid w:val="00396663"/>
    <w:rsid w:val="00396B55"/>
    <w:rsid w:val="00396C87"/>
    <w:rsid w:val="003A03AA"/>
    <w:rsid w:val="003A22C7"/>
    <w:rsid w:val="003A2B50"/>
    <w:rsid w:val="003A2B80"/>
    <w:rsid w:val="003A358E"/>
    <w:rsid w:val="003A60B1"/>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DA7"/>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2E2"/>
    <w:rsid w:val="004B2856"/>
    <w:rsid w:val="004B2AEE"/>
    <w:rsid w:val="004B3CEF"/>
    <w:rsid w:val="004B44D4"/>
    <w:rsid w:val="004B503B"/>
    <w:rsid w:val="004B5673"/>
    <w:rsid w:val="004B5881"/>
    <w:rsid w:val="004B6F27"/>
    <w:rsid w:val="004B74F6"/>
    <w:rsid w:val="004B7CD4"/>
    <w:rsid w:val="004C0284"/>
    <w:rsid w:val="004C0815"/>
    <w:rsid w:val="004C11F9"/>
    <w:rsid w:val="004C1C55"/>
    <w:rsid w:val="004C1F06"/>
    <w:rsid w:val="004C5B99"/>
    <w:rsid w:val="004C6E61"/>
    <w:rsid w:val="004C70F9"/>
    <w:rsid w:val="004D1852"/>
    <w:rsid w:val="004D1DCB"/>
    <w:rsid w:val="004D2124"/>
    <w:rsid w:val="004D26B8"/>
    <w:rsid w:val="004D340F"/>
    <w:rsid w:val="004D3C4B"/>
    <w:rsid w:val="004D4FE8"/>
    <w:rsid w:val="004D50BF"/>
    <w:rsid w:val="004D6F86"/>
    <w:rsid w:val="004E137F"/>
    <w:rsid w:val="004E165E"/>
    <w:rsid w:val="004E2E84"/>
    <w:rsid w:val="004E37A1"/>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5C58"/>
    <w:rsid w:val="00555D9D"/>
    <w:rsid w:val="00557548"/>
    <w:rsid w:val="00557D8A"/>
    <w:rsid w:val="00560F88"/>
    <w:rsid w:val="005622B5"/>
    <w:rsid w:val="005627ED"/>
    <w:rsid w:val="005646BC"/>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DD3"/>
    <w:rsid w:val="005A302B"/>
    <w:rsid w:val="005A3685"/>
    <w:rsid w:val="005A3BF7"/>
    <w:rsid w:val="005A40FC"/>
    <w:rsid w:val="005A53D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D1A90"/>
    <w:rsid w:val="005D35C5"/>
    <w:rsid w:val="005D3749"/>
    <w:rsid w:val="005D552B"/>
    <w:rsid w:val="005D652E"/>
    <w:rsid w:val="005D6CC9"/>
    <w:rsid w:val="005D7CE9"/>
    <w:rsid w:val="005E0F99"/>
    <w:rsid w:val="005E6C22"/>
    <w:rsid w:val="005E6EDC"/>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C1454"/>
    <w:rsid w:val="006C1CC9"/>
    <w:rsid w:val="006C26A8"/>
    <w:rsid w:val="006C4745"/>
    <w:rsid w:val="006C48DA"/>
    <w:rsid w:val="006C4D8C"/>
    <w:rsid w:val="006C5BED"/>
    <w:rsid w:val="006C76F2"/>
    <w:rsid w:val="006D00D6"/>
    <w:rsid w:val="006D0BE8"/>
    <w:rsid w:val="006D12BB"/>
    <w:rsid w:val="006D1C14"/>
    <w:rsid w:val="006D2210"/>
    <w:rsid w:val="006D2B4E"/>
    <w:rsid w:val="006D4F67"/>
    <w:rsid w:val="006D521C"/>
    <w:rsid w:val="006D586B"/>
    <w:rsid w:val="006D6025"/>
    <w:rsid w:val="006D6798"/>
    <w:rsid w:val="006D7175"/>
    <w:rsid w:val="006E0D3E"/>
    <w:rsid w:val="006E3296"/>
    <w:rsid w:val="006E4085"/>
    <w:rsid w:val="006E4960"/>
    <w:rsid w:val="006E7516"/>
    <w:rsid w:val="006E7D5F"/>
    <w:rsid w:val="006F023B"/>
    <w:rsid w:val="006F0998"/>
    <w:rsid w:val="006F1C03"/>
    <w:rsid w:val="006F2F26"/>
    <w:rsid w:val="006F310F"/>
    <w:rsid w:val="006F3DFB"/>
    <w:rsid w:val="006F4275"/>
    <w:rsid w:val="006F4DA9"/>
    <w:rsid w:val="006F5C13"/>
    <w:rsid w:val="006F62A6"/>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BA6"/>
    <w:rsid w:val="00741FD4"/>
    <w:rsid w:val="00742628"/>
    <w:rsid w:val="007433FF"/>
    <w:rsid w:val="007436A9"/>
    <w:rsid w:val="0074417F"/>
    <w:rsid w:val="00745950"/>
    <w:rsid w:val="00746EC3"/>
    <w:rsid w:val="0074714F"/>
    <w:rsid w:val="007473D1"/>
    <w:rsid w:val="0075296D"/>
    <w:rsid w:val="00753E3A"/>
    <w:rsid w:val="0075434F"/>
    <w:rsid w:val="00756206"/>
    <w:rsid w:val="007564A4"/>
    <w:rsid w:val="00756BD2"/>
    <w:rsid w:val="007572E5"/>
    <w:rsid w:val="007636B6"/>
    <w:rsid w:val="00765CEC"/>
    <w:rsid w:val="00766200"/>
    <w:rsid w:val="0077023A"/>
    <w:rsid w:val="00770C60"/>
    <w:rsid w:val="00770DA2"/>
    <w:rsid w:val="00771C77"/>
    <w:rsid w:val="00771F9E"/>
    <w:rsid w:val="00775493"/>
    <w:rsid w:val="00775B16"/>
    <w:rsid w:val="00775BD4"/>
    <w:rsid w:val="00782FBE"/>
    <w:rsid w:val="00784BF3"/>
    <w:rsid w:val="00784FC2"/>
    <w:rsid w:val="00785424"/>
    <w:rsid w:val="00787BA0"/>
    <w:rsid w:val="00790239"/>
    <w:rsid w:val="0079120F"/>
    <w:rsid w:val="00792612"/>
    <w:rsid w:val="00795D01"/>
    <w:rsid w:val="007965F2"/>
    <w:rsid w:val="00796A29"/>
    <w:rsid w:val="007971AB"/>
    <w:rsid w:val="007A04B0"/>
    <w:rsid w:val="007A0BB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4C0F"/>
    <w:rsid w:val="008950EF"/>
    <w:rsid w:val="00895807"/>
    <w:rsid w:val="008A0E39"/>
    <w:rsid w:val="008A4535"/>
    <w:rsid w:val="008A6CE7"/>
    <w:rsid w:val="008A7D21"/>
    <w:rsid w:val="008B0673"/>
    <w:rsid w:val="008B1C97"/>
    <w:rsid w:val="008B1E0B"/>
    <w:rsid w:val="008B3F71"/>
    <w:rsid w:val="008B4579"/>
    <w:rsid w:val="008B4B9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7F4"/>
    <w:rsid w:val="008F75BE"/>
    <w:rsid w:val="00901FA5"/>
    <w:rsid w:val="00902174"/>
    <w:rsid w:val="009026FB"/>
    <w:rsid w:val="00902D56"/>
    <w:rsid w:val="00903526"/>
    <w:rsid w:val="009039C7"/>
    <w:rsid w:val="009042CE"/>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451C"/>
    <w:rsid w:val="0092472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57CB"/>
    <w:rsid w:val="00997223"/>
    <w:rsid w:val="009A046C"/>
    <w:rsid w:val="009A1FBA"/>
    <w:rsid w:val="009A467B"/>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731"/>
    <w:rsid w:val="009D1EF2"/>
    <w:rsid w:val="009D24E8"/>
    <w:rsid w:val="009D47E1"/>
    <w:rsid w:val="009D5207"/>
    <w:rsid w:val="009D5E80"/>
    <w:rsid w:val="009D767B"/>
    <w:rsid w:val="009D7BC3"/>
    <w:rsid w:val="009E039A"/>
    <w:rsid w:val="009E040A"/>
    <w:rsid w:val="009E05C6"/>
    <w:rsid w:val="009E1DD4"/>
    <w:rsid w:val="009E2AB5"/>
    <w:rsid w:val="009E4528"/>
    <w:rsid w:val="009E543D"/>
    <w:rsid w:val="009E588D"/>
    <w:rsid w:val="009E58EB"/>
    <w:rsid w:val="009E5E46"/>
    <w:rsid w:val="009E5FD1"/>
    <w:rsid w:val="009E6709"/>
    <w:rsid w:val="009F1FE6"/>
    <w:rsid w:val="009F42D7"/>
    <w:rsid w:val="009F4F51"/>
    <w:rsid w:val="009F525E"/>
    <w:rsid w:val="009F58D8"/>
    <w:rsid w:val="009F5EFB"/>
    <w:rsid w:val="009F6594"/>
    <w:rsid w:val="009F6EF0"/>
    <w:rsid w:val="00A010E7"/>
    <w:rsid w:val="00A031D4"/>
    <w:rsid w:val="00A03443"/>
    <w:rsid w:val="00A03F3B"/>
    <w:rsid w:val="00A04C08"/>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D41"/>
    <w:rsid w:val="00AA72A8"/>
    <w:rsid w:val="00AB29FC"/>
    <w:rsid w:val="00AB31E4"/>
    <w:rsid w:val="00AB3DA0"/>
    <w:rsid w:val="00AB4121"/>
    <w:rsid w:val="00AB636D"/>
    <w:rsid w:val="00AB64FA"/>
    <w:rsid w:val="00AB75A1"/>
    <w:rsid w:val="00AC0EB6"/>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E37"/>
    <w:rsid w:val="00BB5F65"/>
    <w:rsid w:val="00BB65D3"/>
    <w:rsid w:val="00BB6D0C"/>
    <w:rsid w:val="00BB7D13"/>
    <w:rsid w:val="00BC1955"/>
    <w:rsid w:val="00BC26A6"/>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D86"/>
    <w:rsid w:val="00C9006C"/>
    <w:rsid w:val="00C904B1"/>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57FB"/>
    <w:rsid w:val="00D05F78"/>
    <w:rsid w:val="00D0650A"/>
    <w:rsid w:val="00D06A54"/>
    <w:rsid w:val="00D07969"/>
    <w:rsid w:val="00D1153C"/>
    <w:rsid w:val="00D11C53"/>
    <w:rsid w:val="00D12088"/>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66E7"/>
    <w:rsid w:val="00D87053"/>
    <w:rsid w:val="00D87745"/>
    <w:rsid w:val="00D87FB9"/>
    <w:rsid w:val="00D90A45"/>
    <w:rsid w:val="00D913E9"/>
    <w:rsid w:val="00D91E05"/>
    <w:rsid w:val="00D93BE3"/>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215F"/>
    <w:rsid w:val="00ED3310"/>
    <w:rsid w:val="00ED4EAD"/>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20E4F"/>
    <w:rsid w:val="00F22EAF"/>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F23B0543-64B6-4012-B3EF-62507B71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224DEC"/>
    <w:rsid w:val="002A5D56"/>
    <w:rsid w:val="002E63CA"/>
    <w:rsid w:val="00386294"/>
    <w:rsid w:val="003A0AD2"/>
    <w:rsid w:val="003E3716"/>
    <w:rsid w:val="0047744D"/>
    <w:rsid w:val="004B591F"/>
    <w:rsid w:val="00504F15"/>
    <w:rsid w:val="00546CFB"/>
    <w:rsid w:val="00563EC9"/>
    <w:rsid w:val="00606430"/>
    <w:rsid w:val="006D1C14"/>
    <w:rsid w:val="007F3A89"/>
    <w:rsid w:val="00980105"/>
    <w:rsid w:val="00986A47"/>
    <w:rsid w:val="00A00785"/>
    <w:rsid w:val="00A03F3B"/>
    <w:rsid w:val="00A42AA0"/>
    <w:rsid w:val="00A57645"/>
    <w:rsid w:val="00AA51DA"/>
    <w:rsid w:val="00BC19FA"/>
    <w:rsid w:val="00C2224F"/>
    <w:rsid w:val="00DA61B3"/>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formDataEntries":[]}]]></TemplafyForm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TemplafyTemplateConfiguration><![CDATA[{"elementsMetadata":[],"transformationConfigurations":[],"templateName":"Beem Policy Procedures Template","templateDescription":"","enableDocumentContentUpdater":false,"version":"2.0"}]]></TemplafyTemplate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4.xml><?xml version="1.0" encoding="utf-8"?>
<ds:datastoreItem xmlns:ds="http://schemas.openxmlformats.org/officeDocument/2006/customXml" ds:itemID="{0C7092D7-5F5A-42C2-8990-F8DC80B4BE6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7.xml><?xml version="1.0" encoding="utf-8"?>
<ds:datastoreItem xmlns:ds="http://schemas.openxmlformats.org/officeDocument/2006/customXml" ds:itemID="{00D576C4-5317-45F2-9253-D2D9861D2D0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0</TotalTime>
  <Pages>7</Pages>
  <Words>1644</Words>
  <Characters>7548</Characters>
  <Application>Microsoft Office Word</Application>
  <DocSecurity>0</DocSecurity>
  <Lines>215</Lines>
  <Paragraphs>43</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9149</CharactersWithSpaces>
  <SharedDoc>false</SharedDoc>
  <HLinks>
    <vt:vector size="102" baseType="variant">
      <vt:variant>
        <vt:i4>1114161</vt:i4>
      </vt:variant>
      <vt:variant>
        <vt:i4>98</vt:i4>
      </vt:variant>
      <vt:variant>
        <vt:i4>0</vt:i4>
      </vt:variant>
      <vt:variant>
        <vt:i4>5</vt:i4>
      </vt:variant>
      <vt:variant>
        <vt:lpwstr/>
      </vt:variant>
      <vt:variant>
        <vt:lpwstr>_Toc241243632</vt:lpwstr>
      </vt:variant>
      <vt:variant>
        <vt:i4>1114161</vt:i4>
      </vt:variant>
      <vt:variant>
        <vt:i4>92</vt:i4>
      </vt:variant>
      <vt:variant>
        <vt:i4>0</vt:i4>
      </vt:variant>
      <vt:variant>
        <vt:i4>5</vt:i4>
      </vt:variant>
      <vt:variant>
        <vt:lpwstr/>
      </vt:variant>
      <vt:variant>
        <vt:lpwstr>_Toc241243632</vt:lpwstr>
      </vt:variant>
      <vt:variant>
        <vt:i4>1114161</vt:i4>
      </vt:variant>
      <vt:variant>
        <vt:i4>86</vt:i4>
      </vt:variant>
      <vt:variant>
        <vt:i4>0</vt:i4>
      </vt:variant>
      <vt:variant>
        <vt:i4>5</vt:i4>
      </vt:variant>
      <vt:variant>
        <vt:lpwstr/>
      </vt:variant>
      <vt:variant>
        <vt:lpwstr>_Toc241243631</vt:lpwstr>
      </vt:variant>
      <vt:variant>
        <vt:i4>1114161</vt:i4>
      </vt:variant>
      <vt:variant>
        <vt:i4>80</vt:i4>
      </vt:variant>
      <vt:variant>
        <vt:i4>0</vt:i4>
      </vt:variant>
      <vt:variant>
        <vt:i4>5</vt:i4>
      </vt:variant>
      <vt:variant>
        <vt:lpwstr/>
      </vt:variant>
      <vt:variant>
        <vt:lpwstr>_Toc241243630</vt:lpwstr>
      </vt:variant>
      <vt:variant>
        <vt:i4>1048625</vt:i4>
      </vt:variant>
      <vt:variant>
        <vt:i4>74</vt:i4>
      </vt:variant>
      <vt:variant>
        <vt:i4>0</vt:i4>
      </vt:variant>
      <vt:variant>
        <vt:i4>5</vt:i4>
      </vt:variant>
      <vt:variant>
        <vt:lpwstr/>
      </vt:variant>
      <vt:variant>
        <vt:lpwstr>_Toc241243629</vt:lpwstr>
      </vt:variant>
      <vt:variant>
        <vt:i4>1048625</vt:i4>
      </vt:variant>
      <vt:variant>
        <vt:i4>68</vt:i4>
      </vt:variant>
      <vt:variant>
        <vt:i4>0</vt:i4>
      </vt:variant>
      <vt:variant>
        <vt:i4>5</vt:i4>
      </vt:variant>
      <vt:variant>
        <vt:lpwstr/>
      </vt:variant>
      <vt:variant>
        <vt:lpwstr>_Toc241243628</vt:lpwstr>
      </vt:variant>
      <vt:variant>
        <vt:i4>1048625</vt:i4>
      </vt:variant>
      <vt:variant>
        <vt:i4>62</vt:i4>
      </vt:variant>
      <vt:variant>
        <vt:i4>0</vt:i4>
      </vt:variant>
      <vt:variant>
        <vt:i4>5</vt:i4>
      </vt:variant>
      <vt:variant>
        <vt:lpwstr/>
      </vt:variant>
      <vt:variant>
        <vt:lpwstr>_Toc241243627</vt:lpwstr>
      </vt:variant>
      <vt:variant>
        <vt:i4>1048625</vt:i4>
      </vt:variant>
      <vt:variant>
        <vt:i4>56</vt:i4>
      </vt:variant>
      <vt:variant>
        <vt:i4>0</vt:i4>
      </vt:variant>
      <vt:variant>
        <vt:i4>5</vt:i4>
      </vt:variant>
      <vt:variant>
        <vt:lpwstr/>
      </vt:variant>
      <vt:variant>
        <vt:lpwstr>_Toc241243626</vt:lpwstr>
      </vt:variant>
      <vt:variant>
        <vt:i4>1048625</vt:i4>
      </vt:variant>
      <vt:variant>
        <vt:i4>50</vt:i4>
      </vt:variant>
      <vt:variant>
        <vt:i4>0</vt:i4>
      </vt:variant>
      <vt:variant>
        <vt:i4>5</vt:i4>
      </vt:variant>
      <vt:variant>
        <vt:lpwstr/>
      </vt:variant>
      <vt:variant>
        <vt:lpwstr>_Toc241243625</vt:lpwstr>
      </vt:variant>
      <vt:variant>
        <vt:i4>1048625</vt:i4>
      </vt:variant>
      <vt:variant>
        <vt:i4>44</vt:i4>
      </vt:variant>
      <vt:variant>
        <vt:i4>0</vt:i4>
      </vt:variant>
      <vt:variant>
        <vt:i4>5</vt:i4>
      </vt:variant>
      <vt:variant>
        <vt:lpwstr/>
      </vt:variant>
      <vt:variant>
        <vt:lpwstr>_Toc241243624</vt:lpwstr>
      </vt:variant>
      <vt:variant>
        <vt:i4>1048625</vt:i4>
      </vt:variant>
      <vt:variant>
        <vt:i4>38</vt:i4>
      </vt:variant>
      <vt:variant>
        <vt:i4>0</vt:i4>
      </vt:variant>
      <vt:variant>
        <vt:i4>5</vt:i4>
      </vt:variant>
      <vt:variant>
        <vt:lpwstr/>
      </vt:variant>
      <vt:variant>
        <vt:lpwstr>_Toc241243623</vt:lpwstr>
      </vt:variant>
      <vt:variant>
        <vt:i4>1048625</vt:i4>
      </vt:variant>
      <vt:variant>
        <vt:i4>32</vt:i4>
      </vt:variant>
      <vt:variant>
        <vt:i4>0</vt:i4>
      </vt:variant>
      <vt:variant>
        <vt:i4>5</vt:i4>
      </vt:variant>
      <vt:variant>
        <vt:lpwstr/>
      </vt:variant>
      <vt:variant>
        <vt:lpwstr>_Toc241243622</vt:lpwstr>
      </vt:variant>
      <vt:variant>
        <vt:i4>1048625</vt:i4>
      </vt:variant>
      <vt:variant>
        <vt:i4>26</vt:i4>
      </vt:variant>
      <vt:variant>
        <vt:i4>0</vt:i4>
      </vt:variant>
      <vt:variant>
        <vt:i4>5</vt:i4>
      </vt:variant>
      <vt:variant>
        <vt:lpwstr/>
      </vt:variant>
      <vt:variant>
        <vt:lpwstr>_Toc241243621</vt:lpwstr>
      </vt:variant>
      <vt:variant>
        <vt:i4>1048625</vt:i4>
      </vt:variant>
      <vt:variant>
        <vt:i4>20</vt:i4>
      </vt:variant>
      <vt:variant>
        <vt:i4>0</vt:i4>
      </vt:variant>
      <vt:variant>
        <vt:i4>5</vt:i4>
      </vt:variant>
      <vt:variant>
        <vt:lpwstr/>
      </vt:variant>
      <vt:variant>
        <vt:lpwstr>_Toc241243620</vt:lpwstr>
      </vt:variant>
      <vt:variant>
        <vt:i4>1245233</vt:i4>
      </vt:variant>
      <vt:variant>
        <vt:i4>14</vt:i4>
      </vt:variant>
      <vt:variant>
        <vt:i4>0</vt:i4>
      </vt:variant>
      <vt:variant>
        <vt:i4>5</vt:i4>
      </vt:variant>
      <vt:variant>
        <vt:lpwstr/>
      </vt:variant>
      <vt:variant>
        <vt:lpwstr>_Toc241243619</vt:lpwstr>
      </vt:variant>
      <vt:variant>
        <vt:i4>1245233</vt:i4>
      </vt:variant>
      <vt:variant>
        <vt:i4>8</vt:i4>
      </vt:variant>
      <vt:variant>
        <vt:i4>0</vt:i4>
      </vt:variant>
      <vt:variant>
        <vt:i4>5</vt:i4>
      </vt:variant>
      <vt:variant>
        <vt:lpwstr/>
      </vt:variant>
      <vt:variant>
        <vt:lpwstr>_Toc241243618</vt:lpwstr>
      </vt:variant>
      <vt:variant>
        <vt:i4>1245233</vt:i4>
      </vt:variant>
      <vt:variant>
        <vt:i4>2</vt:i4>
      </vt:variant>
      <vt:variant>
        <vt:i4>0</vt:i4>
      </vt:variant>
      <vt:variant>
        <vt:i4>5</vt:i4>
      </vt:variant>
      <vt:variant>
        <vt:lpwstr/>
      </vt:variant>
      <vt:variant>
        <vt:lpwstr>_Toc241243617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2</cp:revision>
  <dcterms:created xsi:type="dcterms:W3CDTF">2026-10-09T18:06:00Z</dcterms:created>
  <dcterms:modified xsi:type="dcterms:W3CDTF">2026-10-09T18:06:00Z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